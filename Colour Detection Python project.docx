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F0B89F" w14:textId="77777777" w:rsidR="00C6554A" w:rsidRPr="008B5277" w:rsidRDefault="002554C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5277">
        <w:rPr>
          <w:noProof/>
        </w:rPr>
        <w:drawing>
          <wp:inline distT="0" distB="0" distL="0" distR="0" wp14:anchorId="55A37917" wp14:editId="7B694EAE">
            <wp:extent cx="3657600" cy="5486400"/>
            <wp:effectExtent l="0" t="0" r="0" b="0"/>
            <wp:docPr id="22" name="Picture 1" descr="Bright blue glacial lake surrounded by white ice on a dark mou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24E78FCB" w14:textId="535F0A66" w:rsidR="00C6554A" w:rsidRDefault="00DB1981" w:rsidP="00C6554A">
      <w:pPr>
        <w:pStyle w:val="Title"/>
      </w:pPr>
      <w:proofErr w:type="spellStart"/>
      <w:r>
        <w:t>Colour</w:t>
      </w:r>
      <w:proofErr w:type="spellEnd"/>
      <w:r>
        <w:t xml:space="preserve"> Detection</w:t>
      </w:r>
    </w:p>
    <w:p w14:paraId="62842507" w14:textId="6CA70899" w:rsidR="00C6554A" w:rsidRPr="00D5413C" w:rsidRDefault="00DB1981" w:rsidP="00C6554A">
      <w:pPr>
        <w:pStyle w:val="Subtitle"/>
      </w:pPr>
      <w:r>
        <w:t>using Pandas and opencv</w:t>
      </w:r>
    </w:p>
    <w:p w14:paraId="028D65EC" w14:textId="67AC3178" w:rsidR="00C6554A" w:rsidRDefault="00DB1981" w:rsidP="00C6554A">
      <w:pPr>
        <w:pStyle w:val="ContactInfo"/>
      </w:pPr>
      <w:r>
        <w:t>Ashutosh</w:t>
      </w:r>
      <w:r w:rsidR="00C6554A">
        <w:t xml:space="preserve"> | </w:t>
      </w:r>
      <w:r>
        <w:t>Python programming application</w:t>
      </w:r>
      <w:r w:rsidR="00C6554A">
        <w:t xml:space="preserve"> |</w:t>
      </w:r>
      <w:r w:rsidR="00C6554A" w:rsidRPr="00D5413C">
        <w:t xml:space="preserve"> </w:t>
      </w:r>
      <w:r>
        <w:t>02/06/2020</w:t>
      </w:r>
      <w:r w:rsidR="00C6554A">
        <w:br w:type="page"/>
      </w:r>
    </w:p>
    <w:p w14:paraId="058BC330" w14:textId="4C3728C2" w:rsidR="00C6554A" w:rsidRDefault="00DB1981" w:rsidP="00C6554A">
      <w:pPr>
        <w:pStyle w:val="Heading1"/>
      </w:pPr>
      <w:r w:rsidRPr="00DB1981">
        <w:lastRenderedPageBreak/>
        <w:t xml:space="preserve">What is </w:t>
      </w:r>
      <w:proofErr w:type="spellStart"/>
      <w:r w:rsidRPr="00DB1981">
        <w:t>Colour</w:t>
      </w:r>
      <w:proofErr w:type="spellEnd"/>
      <w:r w:rsidRPr="00DB1981">
        <w:t xml:space="preserve"> Detection?</w:t>
      </w:r>
    </w:p>
    <w:p w14:paraId="73283983" w14:textId="77777777" w:rsidR="00DB1981" w:rsidRDefault="00DB1981" w:rsidP="00DB1981">
      <w:proofErr w:type="spellStart"/>
      <w:r w:rsidRPr="00DB1981">
        <w:t>Colour</w:t>
      </w:r>
      <w:proofErr w:type="spellEnd"/>
      <w:r w:rsidRPr="00DB1981">
        <w:t xml:space="preserve"> detection is the process of detecting the name of any color. Simple isn’t it? Well, for humans this is an extremely easy task but for computers, it is not straightforward.</w:t>
      </w:r>
    </w:p>
    <w:p w14:paraId="01040B4D" w14:textId="17E80068" w:rsidR="00C6554A" w:rsidRDefault="00DB1981" w:rsidP="00DB1981">
      <w:pPr>
        <w:pStyle w:val="ListBullet"/>
        <w:numPr>
          <w:ilvl w:val="0"/>
          <w:numId w:val="1"/>
        </w:numPr>
      </w:pPr>
      <w:r w:rsidRPr="00DB1981">
        <w:t>Human eyes and brains work together to translate light into color. Light receptors that are present in our eyes transmit the signal to the brain.</w:t>
      </w:r>
    </w:p>
    <w:p w14:paraId="3A64588B" w14:textId="33D02D11" w:rsidR="00DB1981" w:rsidRDefault="00DB1981" w:rsidP="00DB1981">
      <w:pPr>
        <w:pStyle w:val="ListBullet"/>
        <w:numPr>
          <w:ilvl w:val="0"/>
          <w:numId w:val="1"/>
        </w:numPr>
      </w:pPr>
      <w:r w:rsidRPr="00DB1981">
        <w:t>Our brain then recognizes the color. Since childhood, we have mapped certain lights with their color names.</w:t>
      </w:r>
    </w:p>
    <w:p w14:paraId="545DBCC4" w14:textId="3EA51DD6" w:rsidR="00DB1981" w:rsidRDefault="00DB1981" w:rsidP="00DB1981">
      <w:pPr>
        <w:pStyle w:val="ListBullet"/>
      </w:pPr>
      <w:r w:rsidRPr="00DB1981">
        <w:t>We will be using the somewhat same strategy to detect color names.</w:t>
      </w:r>
    </w:p>
    <w:p w14:paraId="5F7671E2" w14:textId="77777777" w:rsidR="00121B9E" w:rsidRPr="00514122" w:rsidRDefault="00121B9E" w:rsidP="00121B9E">
      <w:pPr>
        <w:pStyle w:val="ListBullet"/>
        <w:numPr>
          <w:ilvl w:val="0"/>
          <w:numId w:val="0"/>
        </w:numPr>
        <w:ind w:left="720" w:hanging="360"/>
      </w:pPr>
    </w:p>
    <w:p w14:paraId="13322ED1" w14:textId="3845D3E8" w:rsidR="00C6554A" w:rsidRPr="00D5413C" w:rsidRDefault="00DB1981" w:rsidP="00C6554A">
      <w:pPr>
        <w:pStyle w:val="Heading2"/>
      </w:pPr>
      <w:r w:rsidRPr="00DB1981">
        <w:t>About the Python Project</w:t>
      </w:r>
    </w:p>
    <w:p w14:paraId="71A4AD91" w14:textId="16362FD4" w:rsidR="002C74C0" w:rsidRDefault="00DB1981" w:rsidP="00DB1981">
      <w:r w:rsidRPr="00DB1981">
        <w:t xml:space="preserve">In this color detection Python project, we are going to build an application through which you can automatically get the name of the color by clicking on them. </w:t>
      </w:r>
      <w:proofErr w:type="gramStart"/>
      <w:r w:rsidRPr="00DB1981">
        <w:t>So</w:t>
      </w:r>
      <w:proofErr w:type="gramEnd"/>
      <w:r w:rsidRPr="00DB1981">
        <w:t xml:space="preserve"> for this, we will have a data file that contains the color name and its values. Then we will calculate the distance from each color and find the shortest one.</w:t>
      </w:r>
    </w:p>
    <w:p w14:paraId="37D5A079" w14:textId="197A0E3D" w:rsidR="00121B9E" w:rsidRDefault="00121B9E" w:rsidP="00DB1981"/>
    <w:p w14:paraId="7A80EA30" w14:textId="77777777" w:rsidR="00121B9E" w:rsidRDefault="00121B9E" w:rsidP="00DB1981"/>
    <w:p w14:paraId="64D8790E" w14:textId="64012BC2" w:rsidR="00DB1981" w:rsidRDefault="00DB1981" w:rsidP="00DB1981">
      <w:pPr>
        <w:pStyle w:val="Heading1"/>
      </w:pPr>
      <w:r w:rsidRPr="00DB1981">
        <w:t>The Dataset</w:t>
      </w:r>
    </w:p>
    <w:p w14:paraId="1BF89D61" w14:textId="7E3620B2" w:rsidR="00DB1981" w:rsidRDefault="00DB1981" w:rsidP="00DB1981">
      <w:r>
        <w:rPr>
          <w:shd w:val="clear" w:color="auto" w:fill="FFFFFF"/>
        </w:rPr>
        <w:t xml:space="preserve">Colors are made up of 3 primary colors; red, green, and blue. In computers, we define each color value within a range of 0 to 255. </w:t>
      </w:r>
      <w:proofErr w:type="gramStart"/>
      <w:r>
        <w:rPr>
          <w:shd w:val="clear" w:color="auto" w:fill="FFFFFF"/>
        </w:rPr>
        <w:t>So</w:t>
      </w:r>
      <w:proofErr w:type="gramEnd"/>
      <w:r>
        <w:rPr>
          <w:shd w:val="clear" w:color="auto" w:fill="FFFFFF"/>
        </w:rPr>
        <w:t xml:space="preserve"> in how many ways we can define a color? The answer is 256*256*256 = 16,581,375. There are approximately 16.5 million different ways to represent a color. In our dataset, we need to map each color’s values with their corresponding names. But don’t worry, we don’t need to map all the values. We will be using a dataset that contains RGB values with their corresponding names.</w:t>
      </w:r>
      <w:r w:rsidRPr="00272512">
        <w:t xml:space="preserve"> </w:t>
      </w:r>
      <w:r w:rsidRPr="00272512">
        <w:t>The CSV file for our dataset has been</w:t>
      </w:r>
      <w:r w:rsidR="00272512">
        <w:t xml:space="preserve"> stored.</w:t>
      </w:r>
    </w:p>
    <w:p w14:paraId="483B3792" w14:textId="202C32CD" w:rsidR="00272512" w:rsidRDefault="00272512" w:rsidP="00121B9E">
      <w:pPr>
        <w:rPr>
          <w:shd w:val="clear" w:color="auto" w:fill="FFFFFF"/>
        </w:rPr>
      </w:pPr>
      <w:r>
        <w:rPr>
          <w:shd w:val="clear" w:color="auto" w:fill="FFFFFF"/>
        </w:rPr>
        <w:t>The colors.csv file includes 865 color names along with their RGB and hex values.</w:t>
      </w:r>
    </w:p>
    <w:p w14:paraId="5AA5A336" w14:textId="77777777" w:rsidR="00121B9E" w:rsidRDefault="00121B9E" w:rsidP="00121B9E">
      <w:pPr>
        <w:rPr>
          <w:shd w:val="clear" w:color="auto" w:fill="FFFFFF"/>
        </w:rPr>
      </w:pPr>
    </w:p>
    <w:p w14:paraId="4DCF3E19" w14:textId="228E1FE6" w:rsidR="00272512" w:rsidRDefault="00272512" w:rsidP="00272512">
      <w:pPr>
        <w:pStyle w:val="Title"/>
        <w:rPr>
          <w:shd w:val="clear" w:color="auto" w:fill="FFFFFF"/>
        </w:rPr>
      </w:pPr>
    </w:p>
    <w:p w14:paraId="416A73BA" w14:textId="6DCBF412" w:rsidR="00272512" w:rsidRDefault="00272512" w:rsidP="00272512">
      <w:pPr>
        <w:pStyle w:val="Title"/>
        <w:rPr>
          <w:u w:val="single"/>
          <w:shd w:val="clear" w:color="auto" w:fill="FFFFFF"/>
        </w:rPr>
      </w:pPr>
      <w:r w:rsidRPr="00272512">
        <w:rPr>
          <w:u w:val="single"/>
          <w:shd w:val="clear" w:color="auto" w:fill="FFFFFF"/>
        </w:rPr>
        <w:lastRenderedPageBreak/>
        <w:t>The Project</w:t>
      </w:r>
    </w:p>
    <w:p w14:paraId="445F47FB" w14:textId="77777777" w:rsidR="00272512" w:rsidRPr="00272512" w:rsidRDefault="00272512" w:rsidP="00272512">
      <w:pPr>
        <w:pStyle w:val="Title"/>
        <w:rPr>
          <w:u w:val="single"/>
          <w:shd w:val="clear" w:color="auto" w:fill="FFFFFF"/>
        </w:rPr>
      </w:pPr>
    </w:p>
    <w:p w14:paraId="189E4A27" w14:textId="3F1F7341" w:rsidR="00272512" w:rsidRDefault="00272512" w:rsidP="00272512">
      <w:pPr>
        <w:pStyle w:val="Heading3"/>
        <w:shd w:val="clear" w:color="auto" w:fill="FFFFFF"/>
        <w:spacing w:before="0" w:after="210" w:line="312" w:lineRule="atLeast"/>
        <w:textAlignment w:val="baseline"/>
        <w:rPr>
          <w:rStyle w:val="Heading1Char"/>
        </w:rPr>
      </w:pPr>
      <w:r w:rsidRPr="00272512">
        <w:rPr>
          <w:rStyle w:val="Heading1Char"/>
        </w:rPr>
        <w:t xml:space="preserve">Project </w:t>
      </w:r>
      <w:r w:rsidRPr="00272512">
        <w:rPr>
          <w:rStyle w:val="Heading1Char"/>
        </w:rPr>
        <w:t>Prerequisites</w:t>
      </w:r>
    </w:p>
    <w:p w14:paraId="502011B6" w14:textId="77777777" w:rsidR="00272512" w:rsidRPr="00272512" w:rsidRDefault="00272512" w:rsidP="00272512">
      <w:pPr>
        <w:pStyle w:val="ListBullet"/>
        <w:rPr>
          <w:lang w:val="en-MS" w:eastAsia="en-MS"/>
        </w:rPr>
      </w:pPr>
      <w:r w:rsidRPr="00272512">
        <w:rPr>
          <w:lang w:val="en-MS" w:eastAsia="en-MS"/>
        </w:rPr>
        <w:t>The project folder contains 3 files:</w:t>
      </w:r>
    </w:p>
    <w:p w14:paraId="795442D6" w14:textId="77777777" w:rsidR="00272512" w:rsidRPr="00272512" w:rsidRDefault="00272512" w:rsidP="00272512">
      <w:pPr>
        <w:pStyle w:val="ListBullet"/>
        <w:rPr>
          <w:lang w:val="en-MS" w:eastAsia="en-MS"/>
        </w:rPr>
      </w:pPr>
      <w:r w:rsidRPr="00272512">
        <w:rPr>
          <w:rFonts w:ascii="inherit" w:hAnsi="inherit"/>
          <w:b/>
          <w:bCs/>
          <w:bdr w:val="none" w:sz="0" w:space="0" w:color="auto" w:frame="1"/>
          <w:lang w:val="en-MS" w:eastAsia="en-MS"/>
        </w:rPr>
        <w:t>Color_detection.py</w:t>
      </w:r>
      <w:r w:rsidRPr="00272512">
        <w:rPr>
          <w:lang w:val="en-MS" w:eastAsia="en-MS"/>
        </w:rPr>
        <w:t> – main source code of our project.</w:t>
      </w:r>
    </w:p>
    <w:p w14:paraId="30951623" w14:textId="77777777" w:rsidR="00272512" w:rsidRPr="00272512" w:rsidRDefault="00272512" w:rsidP="00272512">
      <w:pPr>
        <w:pStyle w:val="ListBullet"/>
        <w:rPr>
          <w:lang w:val="en-MS" w:eastAsia="en-MS"/>
        </w:rPr>
      </w:pPr>
      <w:r w:rsidRPr="00272512">
        <w:rPr>
          <w:rFonts w:ascii="inherit" w:hAnsi="inherit"/>
          <w:b/>
          <w:bCs/>
          <w:bdr w:val="none" w:sz="0" w:space="0" w:color="auto" w:frame="1"/>
          <w:lang w:val="en-MS" w:eastAsia="en-MS"/>
        </w:rPr>
        <w:t>Colorpic.jpg</w:t>
      </w:r>
      <w:r w:rsidRPr="00272512">
        <w:rPr>
          <w:lang w:val="en-MS" w:eastAsia="en-MS"/>
        </w:rPr>
        <w:t> – sample image for experimenting.</w:t>
      </w:r>
    </w:p>
    <w:p w14:paraId="627F0312" w14:textId="6320BA69" w:rsidR="00272512" w:rsidRDefault="00272512" w:rsidP="00272512">
      <w:pPr>
        <w:pStyle w:val="ListBullet"/>
        <w:rPr>
          <w:lang w:val="en-MS" w:eastAsia="en-MS"/>
        </w:rPr>
      </w:pPr>
      <w:r w:rsidRPr="00272512">
        <w:rPr>
          <w:rFonts w:ascii="inherit" w:hAnsi="inherit"/>
          <w:b/>
          <w:bCs/>
          <w:bdr w:val="none" w:sz="0" w:space="0" w:color="auto" w:frame="1"/>
          <w:lang w:val="en-MS" w:eastAsia="en-MS"/>
        </w:rPr>
        <w:t>Colors.csv</w:t>
      </w:r>
      <w:r w:rsidRPr="00272512">
        <w:rPr>
          <w:lang w:val="en-MS" w:eastAsia="en-MS"/>
        </w:rPr>
        <w:t> – a file that contains our dataset.</w:t>
      </w:r>
    </w:p>
    <w:p w14:paraId="42C9B398" w14:textId="77777777" w:rsidR="00B718A7" w:rsidRDefault="00B718A7" w:rsidP="00B718A7">
      <w:r>
        <w:t>Before starting with this Python project with source code, you should be familiar with the computer vision library of Python that is </w:t>
      </w:r>
      <w:hyperlink r:id="rId8" w:history="1">
        <w:r>
          <w:rPr>
            <w:rStyle w:val="Strong"/>
            <w:rFonts w:ascii="inherit" w:hAnsi="inherit"/>
            <w:i/>
            <w:iCs/>
            <w:color w:val="65ABF6"/>
            <w:sz w:val="27"/>
            <w:szCs w:val="27"/>
            <w:bdr w:val="none" w:sz="0" w:space="0" w:color="auto" w:frame="1"/>
          </w:rPr>
          <w:t>OpenCV</w:t>
        </w:r>
      </w:hyperlink>
      <w:r>
        <w:t> and </w:t>
      </w:r>
      <w:hyperlink r:id="rId9" w:history="1">
        <w:r>
          <w:rPr>
            <w:rStyle w:val="Strong"/>
            <w:rFonts w:ascii="inherit" w:hAnsi="inherit"/>
            <w:i/>
            <w:iCs/>
            <w:color w:val="65ABF6"/>
            <w:sz w:val="27"/>
            <w:szCs w:val="27"/>
            <w:bdr w:val="none" w:sz="0" w:space="0" w:color="auto" w:frame="1"/>
          </w:rPr>
          <w:t>Pandas</w:t>
        </w:r>
      </w:hyperlink>
      <w:r>
        <w:t>.</w:t>
      </w:r>
    </w:p>
    <w:p w14:paraId="349566B2" w14:textId="729B59D9" w:rsidR="00272512" w:rsidRDefault="00B718A7" w:rsidP="00272512">
      <w:r>
        <w:t xml:space="preserve">OpenCV, Pandas, and </w:t>
      </w:r>
      <w:proofErr w:type="spellStart"/>
      <w:r>
        <w:t>numpy</w:t>
      </w:r>
      <w:proofErr w:type="spellEnd"/>
      <w:r>
        <w:t xml:space="preserve"> are the Python packages that are necessary for thi</w:t>
      </w:r>
      <w:r>
        <w:t xml:space="preserve">s </w:t>
      </w:r>
      <w:r>
        <w:t>project in Python. To install them, simply run this pip command in your terminal:</w:t>
      </w:r>
    </w:p>
    <w:p w14:paraId="4CD2D743" w14:textId="252522ED" w:rsidR="00F259A2" w:rsidRDefault="00F259A2" w:rsidP="00272512">
      <w:r>
        <w:rPr>
          <w:noProof/>
        </w:rPr>
        <w:drawing>
          <wp:inline distT="0" distB="0" distL="0" distR="0" wp14:anchorId="5D2B6ECC" wp14:editId="05B8FF41">
            <wp:extent cx="5480050" cy="7683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FCF5" w14:textId="2658223F" w:rsidR="00272512" w:rsidRDefault="00272512" w:rsidP="00272512">
      <w:pPr>
        <w:pStyle w:val="Heading1"/>
      </w:pPr>
      <w:r>
        <w:t>Taking an image from the user</w:t>
      </w:r>
    </w:p>
    <w:p w14:paraId="310AB4A1" w14:textId="1CB9AE6C" w:rsidR="00272512" w:rsidRDefault="00272512" w:rsidP="00272512">
      <w:pPr>
        <w:rPr>
          <w:shd w:val="clear" w:color="auto" w:fill="FFFFFF"/>
        </w:rPr>
      </w:pPr>
      <w:r>
        <w:rPr>
          <w:shd w:val="clear" w:color="auto" w:fill="FFFFFF"/>
        </w:rPr>
        <w:t xml:space="preserve">We are using </w:t>
      </w:r>
      <w:proofErr w:type="spellStart"/>
      <w:r>
        <w:rPr>
          <w:shd w:val="clear" w:color="auto" w:fill="FFFFFF"/>
        </w:rPr>
        <w:t>argparse</w:t>
      </w:r>
      <w:proofErr w:type="spellEnd"/>
      <w:r>
        <w:rPr>
          <w:shd w:val="clear" w:color="auto" w:fill="FFFFFF"/>
        </w:rPr>
        <w:t xml:space="preserve"> library to create an argument parser. We can directly give an image path from the command prompt:</w:t>
      </w:r>
    </w:p>
    <w:p w14:paraId="1A653449" w14:textId="3793A033" w:rsidR="00F259A2" w:rsidRDefault="00F259A2" w:rsidP="00272512">
      <w:pPr>
        <w:rPr>
          <w:shd w:val="clear" w:color="auto" w:fill="FFFFFF"/>
        </w:rPr>
      </w:pPr>
    </w:p>
    <w:p w14:paraId="3575898A" w14:textId="6EBF38BC" w:rsidR="00F259A2" w:rsidRDefault="00F259A2" w:rsidP="00272512">
      <w:pPr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302B6ABB" wp14:editId="5097E87F">
            <wp:extent cx="5480050" cy="149860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C45AB" w14:textId="44824BE7" w:rsidR="00272512" w:rsidRDefault="00272512" w:rsidP="00272512">
      <w:pPr>
        <w:pStyle w:val="Heading1"/>
      </w:pPr>
      <w:r>
        <w:lastRenderedPageBreak/>
        <w:t>Next, we read the CSV file with pandas</w:t>
      </w:r>
    </w:p>
    <w:p w14:paraId="282A5764" w14:textId="38F07404" w:rsidR="00272512" w:rsidRDefault="00272512" w:rsidP="00272512">
      <w:r w:rsidRPr="00272512">
        <w:t>The pandas library is very useful when we need to perform various operations on data files like CSV. </w:t>
      </w:r>
      <w:proofErr w:type="gramStart"/>
      <w:r w:rsidRPr="00272512">
        <w:rPr>
          <w:rStyle w:val="Strong"/>
        </w:rPr>
        <w:t>pd.read</w:t>
      </w:r>
      <w:proofErr w:type="gramEnd"/>
      <w:r w:rsidRPr="00272512">
        <w:rPr>
          <w:rStyle w:val="Strong"/>
        </w:rPr>
        <w:t>_csv()</w:t>
      </w:r>
      <w:r w:rsidRPr="00272512">
        <w:t> reads the CSV file and loads it into the pandas DataFrame. We have assigned each column with a name for easy accessing.</w:t>
      </w:r>
    </w:p>
    <w:p w14:paraId="7B9F90B2" w14:textId="337EF54D" w:rsidR="00F259A2" w:rsidRDefault="00F259A2" w:rsidP="00272512"/>
    <w:p w14:paraId="28954F89" w14:textId="569102AE" w:rsidR="00F259A2" w:rsidRDefault="00F259A2" w:rsidP="00272512">
      <w:r>
        <w:rPr>
          <w:noProof/>
        </w:rPr>
        <w:drawing>
          <wp:inline distT="0" distB="0" distL="0" distR="0" wp14:anchorId="056C76CC" wp14:editId="741B85FA">
            <wp:extent cx="5480050" cy="71755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09F1C" w14:textId="4284BD1A" w:rsidR="00121B9E" w:rsidRDefault="00121B9E" w:rsidP="00272512"/>
    <w:p w14:paraId="795776AB" w14:textId="2B70715D" w:rsidR="00121B9E" w:rsidRDefault="00121B9E" w:rsidP="00272512"/>
    <w:p w14:paraId="13B9BE5A" w14:textId="77777777" w:rsidR="00121B9E" w:rsidRDefault="00121B9E" w:rsidP="00272512"/>
    <w:p w14:paraId="04ED3F0D" w14:textId="77777777" w:rsidR="00272512" w:rsidRDefault="00272512" w:rsidP="00B718A7">
      <w:pPr>
        <w:pStyle w:val="Heading1"/>
      </w:pPr>
      <w:r>
        <w:t>Set a mouse callback event on a window</w:t>
      </w:r>
    </w:p>
    <w:p w14:paraId="46F7F820" w14:textId="3EF2618C" w:rsidR="00272512" w:rsidRDefault="00272512" w:rsidP="00B718A7">
      <w:pPr>
        <w:rPr>
          <w:shd w:val="clear" w:color="auto" w:fill="FFFFFF"/>
        </w:rPr>
      </w:pPr>
      <w:r>
        <w:rPr>
          <w:shd w:val="clear" w:color="auto" w:fill="FFFFFF"/>
        </w:rPr>
        <w:t>First, we created a window in which the input image will display. Then, we set a callback function which will be called when a mouse event happens.</w:t>
      </w:r>
    </w:p>
    <w:p w14:paraId="7395051C" w14:textId="2B97F0DE" w:rsidR="00272512" w:rsidRDefault="00272512" w:rsidP="00B718A7">
      <w:pPr>
        <w:rPr>
          <w:shd w:val="clear" w:color="auto" w:fill="FFFFFF"/>
        </w:rPr>
      </w:pPr>
      <w:r>
        <w:rPr>
          <w:shd w:val="clear" w:color="auto" w:fill="FFFFFF"/>
        </w:rPr>
        <w:t>With these lines, we named our window as ‘image’ and set a callback function which will call the </w:t>
      </w:r>
      <w:proofErr w:type="spellStart"/>
      <w:r w:rsidRPr="00B718A7">
        <w:rPr>
          <w:b/>
          <w:bCs/>
        </w:rPr>
        <w:t>draw_</w:t>
      </w:r>
      <w:proofErr w:type="gramStart"/>
      <w:r w:rsidRPr="00B718A7">
        <w:rPr>
          <w:b/>
          <w:bCs/>
        </w:rPr>
        <w:t>function</w:t>
      </w:r>
      <w:proofErr w:type="spellEnd"/>
      <w:r w:rsidRPr="00B718A7">
        <w:rPr>
          <w:b/>
          <w:bCs/>
        </w:rPr>
        <w:t>(</w:t>
      </w:r>
      <w:proofErr w:type="gramEnd"/>
      <w:r w:rsidRPr="00B718A7">
        <w:rPr>
          <w:b/>
          <w:bCs/>
        </w:rPr>
        <w:t>)</w:t>
      </w:r>
      <w:r>
        <w:rPr>
          <w:shd w:val="clear" w:color="auto" w:fill="FFFFFF"/>
        </w:rPr>
        <w:t> whenever a mouse event occurs.</w:t>
      </w:r>
    </w:p>
    <w:p w14:paraId="7F004305" w14:textId="481816DE" w:rsidR="00F259A2" w:rsidRDefault="00F259A2" w:rsidP="00B718A7">
      <w:pPr>
        <w:rPr>
          <w:shd w:val="clear" w:color="auto" w:fill="FFFFFF"/>
        </w:rPr>
      </w:pPr>
    </w:p>
    <w:p w14:paraId="5F322CD2" w14:textId="0FA47D6A" w:rsidR="00F259A2" w:rsidRDefault="00F259A2" w:rsidP="00B718A7">
      <w:pPr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2CCB4231" wp14:editId="6893AF59">
            <wp:extent cx="5486400" cy="64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BF851" w14:textId="2D2206BB" w:rsidR="00121B9E" w:rsidRDefault="00121B9E" w:rsidP="00B718A7">
      <w:pPr>
        <w:rPr>
          <w:shd w:val="clear" w:color="auto" w:fill="FFFFFF"/>
        </w:rPr>
      </w:pPr>
    </w:p>
    <w:p w14:paraId="0D68FC78" w14:textId="0FAA347B" w:rsidR="00121B9E" w:rsidRDefault="00121B9E" w:rsidP="00B718A7">
      <w:pPr>
        <w:rPr>
          <w:shd w:val="clear" w:color="auto" w:fill="FFFFFF"/>
        </w:rPr>
      </w:pPr>
    </w:p>
    <w:p w14:paraId="6D0792A0" w14:textId="57C833B3" w:rsidR="00121B9E" w:rsidRDefault="00121B9E" w:rsidP="00B718A7">
      <w:pPr>
        <w:rPr>
          <w:shd w:val="clear" w:color="auto" w:fill="FFFFFF"/>
        </w:rPr>
      </w:pPr>
    </w:p>
    <w:p w14:paraId="36742BED" w14:textId="77777777" w:rsidR="00121B9E" w:rsidRDefault="00121B9E" w:rsidP="00B718A7">
      <w:pPr>
        <w:rPr>
          <w:shd w:val="clear" w:color="auto" w:fill="FFFFFF"/>
        </w:rPr>
      </w:pPr>
    </w:p>
    <w:p w14:paraId="0C3897BC" w14:textId="77777777" w:rsidR="00272512" w:rsidRDefault="00272512" w:rsidP="00B718A7">
      <w:pPr>
        <w:pStyle w:val="Heading1"/>
      </w:pPr>
      <w:r>
        <w:lastRenderedPageBreak/>
        <w:t xml:space="preserve">Create the </w:t>
      </w:r>
      <w:proofErr w:type="spellStart"/>
      <w:r>
        <w:t>draw_function</w:t>
      </w:r>
      <w:proofErr w:type="spellEnd"/>
    </w:p>
    <w:p w14:paraId="55ED6765" w14:textId="77777777" w:rsidR="00121B9E" w:rsidRDefault="00272512" w:rsidP="00272512">
      <w:pPr>
        <w:rPr>
          <w:shd w:val="clear" w:color="auto" w:fill="FFFFFF"/>
        </w:rPr>
      </w:pPr>
      <w:r>
        <w:rPr>
          <w:shd w:val="clear" w:color="auto" w:fill="FFFFFF"/>
        </w:rPr>
        <w:t xml:space="preserve">It will calculate the </w:t>
      </w:r>
      <w:proofErr w:type="spellStart"/>
      <w:r>
        <w:rPr>
          <w:shd w:val="clear" w:color="auto" w:fill="FFFFFF"/>
        </w:rPr>
        <w:t>rgb</w:t>
      </w:r>
      <w:proofErr w:type="spellEnd"/>
      <w:r>
        <w:rPr>
          <w:shd w:val="clear" w:color="auto" w:fill="FFFFFF"/>
        </w:rPr>
        <w:t xml:space="preserve"> values of the pixel which we double click. The function parameters have the event name, (</w:t>
      </w:r>
      <w:proofErr w:type="spellStart"/>
      <w:proofErr w:type="gramStart"/>
      <w:r>
        <w:rPr>
          <w:shd w:val="clear" w:color="auto" w:fill="FFFFFF"/>
        </w:rPr>
        <w:t>x,y</w:t>
      </w:r>
      <w:proofErr w:type="spellEnd"/>
      <w:proofErr w:type="gramEnd"/>
      <w:r>
        <w:rPr>
          <w:shd w:val="clear" w:color="auto" w:fill="FFFFFF"/>
        </w:rPr>
        <w:t xml:space="preserve">) coordinates of the mouse position, etc. In the function, we check if the event is double-clicked then we calculate and set the </w:t>
      </w:r>
      <w:proofErr w:type="spellStart"/>
      <w:proofErr w:type="gramStart"/>
      <w:r>
        <w:rPr>
          <w:shd w:val="clear" w:color="auto" w:fill="FFFFFF"/>
        </w:rPr>
        <w:t>r,g</w:t>
      </w:r>
      <w:proofErr w:type="gramEnd"/>
      <w:r>
        <w:rPr>
          <w:shd w:val="clear" w:color="auto" w:fill="FFFFFF"/>
        </w:rPr>
        <w:t>,b</w:t>
      </w:r>
      <w:proofErr w:type="spellEnd"/>
      <w:r>
        <w:rPr>
          <w:shd w:val="clear" w:color="auto" w:fill="FFFFFF"/>
        </w:rPr>
        <w:t xml:space="preserve"> values along with </w:t>
      </w:r>
      <w:proofErr w:type="spellStart"/>
      <w:r>
        <w:rPr>
          <w:shd w:val="clear" w:color="auto" w:fill="FFFFFF"/>
        </w:rPr>
        <w:t>x,y</w:t>
      </w:r>
      <w:proofErr w:type="spellEnd"/>
      <w:r>
        <w:rPr>
          <w:shd w:val="clear" w:color="auto" w:fill="FFFFFF"/>
        </w:rPr>
        <w:t xml:space="preserve"> positions of the mouse.</w:t>
      </w:r>
    </w:p>
    <w:p w14:paraId="5F6EE5B0" w14:textId="21C5EB08" w:rsidR="00F259A2" w:rsidRDefault="00F259A2" w:rsidP="00272512">
      <w:pPr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1B8EB070" wp14:editId="2FE914AE">
            <wp:extent cx="5480050" cy="165100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653C5" w14:textId="79587971" w:rsidR="00121B9E" w:rsidRDefault="00121B9E" w:rsidP="00272512">
      <w:pPr>
        <w:rPr>
          <w:shd w:val="clear" w:color="auto" w:fill="FFFFFF"/>
        </w:rPr>
      </w:pPr>
    </w:p>
    <w:p w14:paraId="5237CBD3" w14:textId="41934D85" w:rsidR="00121B9E" w:rsidRDefault="00121B9E" w:rsidP="00272512">
      <w:pPr>
        <w:rPr>
          <w:shd w:val="clear" w:color="auto" w:fill="FFFFFF"/>
        </w:rPr>
      </w:pPr>
    </w:p>
    <w:p w14:paraId="4B11C86C" w14:textId="77777777" w:rsidR="00121B9E" w:rsidRPr="00B718A7" w:rsidRDefault="00121B9E" w:rsidP="00272512">
      <w:pPr>
        <w:rPr>
          <w:shd w:val="clear" w:color="auto" w:fill="FFFFFF"/>
        </w:rPr>
      </w:pPr>
    </w:p>
    <w:p w14:paraId="4E0D383C" w14:textId="77777777" w:rsidR="00272512" w:rsidRDefault="00272512" w:rsidP="00B718A7">
      <w:pPr>
        <w:pStyle w:val="Heading1"/>
      </w:pPr>
      <w:r>
        <w:t>Calculate distance to get color name</w:t>
      </w:r>
    </w:p>
    <w:p w14:paraId="10565300" w14:textId="77777777" w:rsidR="00272512" w:rsidRDefault="00272512" w:rsidP="00B718A7">
      <w:r>
        <w:t xml:space="preserve">We have the </w:t>
      </w:r>
      <w:proofErr w:type="spellStart"/>
      <w:proofErr w:type="gramStart"/>
      <w:r>
        <w:t>r,g</w:t>
      </w:r>
      <w:proofErr w:type="spellEnd"/>
      <w:proofErr w:type="gramEnd"/>
      <w:r>
        <w:t xml:space="preserve"> and b values. Now, we need another function which will return us the </w:t>
      </w:r>
      <w:proofErr w:type="spellStart"/>
      <w:r>
        <w:t>color</w:t>
      </w:r>
      <w:proofErr w:type="spellEnd"/>
      <w:r>
        <w:t xml:space="preserve"> name from RGB values. To get the </w:t>
      </w:r>
      <w:proofErr w:type="spellStart"/>
      <w:r>
        <w:t>color</w:t>
      </w:r>
      <w:proofErr w:type="spellEnd"/>
      <w:r>
        <w:t xml:space="preserve"> name, we calculate a distance(d) which tells us how close we are to </w:t>
      </w:r>
      <w:proofErr w:type="spellStart"/>
      <w:r>
        <w:t>color</w:t>
      </w:r>
      <w:proofErr w:type="spellEnd"/>
      <w:r>
        <w:t xml:space="preserve"> and choose the one having minimum distance.</w:t>
      </w:r>
    </w:p>
    <w:p w14:paraId="5ABADF1F" w14:textId="77777777" w:rsidR="00272512" w:rsidRDefault="00272512" w:rsidP="00B718A7">
      <w:r>
        <w:t>Our distance is calculated by this formula:</w:t>
      </w:r>
    </w:p>
    <w:p w14:paraId="43697215" w14:textId="5D9B6C17" w:rsidR="00272512" w:rsidRDefault="00272512" w:rsidP="00272512">
      <w:pPr>
        <w:rPr>
          <w:rStyle w:val="Emphasis"/>
          <w:rFonts w:ascii="inherit" w:hAnsi="inherit"/>
          <w:color w:val="444444"/>
          <w:sz w:val="24"/>
          <w:szCs w:val="24"/>
          <w:bdr w:val="none" w:sz="0" w:space="0" w:color="auto" w:frame="1"/>
        </w:rPr>
      </w:pPr>
      <w:r w:rsidRPr="00B718A7">
        <w:rPr>
          <w:rStyle w:val="Emphasis"/>
          <w:rFonts w:ascii="inherit" w:hAnsi="inherit"/>
          <w:color w:val="444444"/>
          <w:sz w:val="24"/>
          <w:szCs w:val="24"/>
          <w:bdr w:val="none" w:sz="0" w:space="0" w:color="auto" w:frame="1"/>
        </w:rPr>
        <w:t xml:space="preserve">d = </w:t>
      </w:r>
      <w:proofErr w:type="gramStart"/>
      <w:r w:rsidRPr="00B718A7">
        <w:rPr>
          <w:rStyle w:val="Emphasis"/>
          <w:rFonts w:ascii="inherit" w:hAnsi="inherit"/>
          <w:color w:val="444444"/>
          <w:sz w:val="24"/>
          <w:szCs w:val="24"/>
          <w:bdr w:val="none" w:sz="0" w:space="0" w:color="auto" w:frame="1"/>
        </w:rPr>
        <w:t>abs(</w:t>
      </w:r>
      <w:proofErr w:type="gramEnd"/>
      <w:r w:rsidRPr="00B718A7">
        <w:rPr>
          <w:rStyle w:val="Emphasis"/>
          <w:rFonts w:ascii="inherit" w:hAnsi="inherit"/>
          <w:color w:val="444444"/>
          <w:sz w:val="24"/>
          <w:szCs w:val="24"/>
          <w:bdr w:val="none" w:sz="0" w:space="0" w:color="auto" w:frame="1"/>
        </w:rPr>
        <w:t xml:space="preserve">Red – </w:t>
      </w:r>
      <w:proofErr w:type="spellStart"/>
      <w:r w:rsidRPr="00B718A7">
        <w:rPr>
          <w:rStyle w:val="Emphasis"/>
          <w:rFonts w:ascii="inherit" w:hAnsi="inherit"/>
          <w:color w:val="444444"/>
          <w:sz w:val="24"/>
          <w:szCs w:val="24"/>
          <w:bdr w:val="none" w:sz="0" w:space="0" w:color="auto" w:frame="1"/>
        </w:rPr>
        <w:t>ithRedColor</w:t>
      </w:r>
      <w:proofErr w:type="spellEnd"/>
      <w:r w:rsidRPr="00B718A7">
        <w:rPr>
          <w:rStyle w:val="Emphasis"/>
          <w:rFonts w:ascii="inherit" w:hAnsi="inherit"/>
          <w:color w:val="444444"/>
          <w:sz w:val="24"/>
          <w:szCs w:val="24"/>
          <w:bdr w:val="none" w:sz="0" w:space="0" w:color="auto" w:frame="1"/>
        </w:rPr>
        <w:t xml:space="preserve">) + (Green – </w:t>
      </w:r>
      <w:proofErr w:type="spellStart"/>
      <w:r w:rsidRPr="00B718A7">
        <w:rPr>
          <w:rStyle w:val="Emphasis"/>
          <w:rFonts w:ascii="inherit" w:hAnsi="inherit"/>
          <w:color w:val="444444"/>
          <w:sz w:val="24"/>
          <w:szCs w:val="24"/>
          <w:bdr w:val="none" w:sz="0" w:space="0" w:color="auto" w:frame="1"/>
        </w:rPr>
        <w:t>ithGreenColor</w:t>
      </w:r>
      <w:proofErr w:type="spellEnd"/>
      <w:r w:rsidRPr="00B718A7">
        <w:rPr>
          <w:rStyle w:val="Emphasis"/>
          <w:rFonts w:ascii="inherit" w:hAnsi="inherit"/>
          <w:color w:val="444444"/>
          <w:sz w:val="24"/>
          <w:szCs w:val="24"/>
          <w:bdr w:val="none" w:sz="0" w:space="0" w:color="auto" w:frame="1"/>
        </w:rPr>
        <w:t xml:space="preserve">) + (Blue – </w:t>
      </w:r>
      <w:proofErr w:type="spellStart"/>
      <w:r w:rsidRPr="00B718A7">
        <w:rPr>
          <w:rStyle w:val="Emphasis"/>
          <w:rFonts w:ascii="inherit" w:hAnsi="inherit"/>
          <w:color w:val="444444"/>
          <w:sz w:val="24"/>
          <w:szCs w:val="24"/>
          <w:bdr w:val="none" w:sz="0" w:space="0" w:color="auto" w:frame="1"/>
        </w:rPr>
        <w:t>ithBlueColor</w:t>
      </w:r>
      <w:proofErr w:type="spellEnd"/>
      <w:r w:rsidRPr="00B718A7">
        <w:rPr>
          <w:rStyle w:val="Emphasis"/>
          <w:rFonts w:ascii="inherit" w:hAnsi="inherit"/>
          <w:color w:val="444444"/>
          <w:sz w:val="24"/>
          <w:szCs w:val="24"/>
          <w:bdr w:val="none" w:sz="0" w:space="0" w:color="auto" w:frame="1"/>
        </w:rPr>
        <w:t>)</w:t>
      </w:r>
    </w:p>
    <w:p w14:paraId="2E8E9E99" w14:textId="3067312B" w:rsidR="00F259A2" w:rsidRDefault="00F259A2" w:rsidP="00272512">
      <w:pPr>
        <w:rPr>
          <w:rStyle w:val="Emphasis"/>
          <w:rFonts w:ascii="inherit" w:hAnsi="inherit"/>
          <w:color w:val="444444"/>
          <w:sz w:val="24"/>
          <w:szCs w:val="24"/>
          <w:bdr w:val="none" w:sz="0" w:space="0" w:color="auto" w:frame="1"/>
        </w:rPr>
      </w:pPr>
    </w:p>
    <w:p w14:paraId="01D61372" w14:textId="0947CCC8" w:rsidR="00F259A2" w:rsidRDefault="00F259A2" w:rsidP="00272512">
      <w:pPr>
        <w:rPr>
          <w:sz w:val="24"/>
          <w:szCs w:val="24"/>
        </w:rPr>
      </w:pPr>
      <w:r>
        <w:rPr>
          <w:rStyle w:val="Emphasis"/>
          <w:rFonts w:ascii="inherit" w:hAnsi="inherit"/>
          <w:noProof/>
          <w:color w:val="444444"/>
          <w:sz w:val="24"/>
          <w:szCs w:val="24"/>
          <w:bdr w:val="none" w:sz="0" w:space="0" w:color="auto" w:frame="1"/>
        </w:rPr>
        <w:drawing>
          <wp:inline distT="0" distB="0" distL="0" distR="0" wp14:anchorId="650F7F9F" wp14:editId="1608A5DC">
            <wp:extent cx="5486400" cy="1473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4A53D" w14:textId="5782257C" w:rsidR="00272512" w:rsidRDefault="00272512" w:rsidP="00B718A7">
      <w:pPr>
        <w:pStyle w:val="Heading1"/>
      </w:pPr>
      <w:r>
        <w:lastRenderedPageBreak/>
        <w:t>Display image on the window</w:t>
      </w:r>
    </w:p>
    <w:p w14:paraId="500856B8" w14:textId="77777777" w:rsidR="00272512" w:rsidRDefault="00272512" w:rsidP="00B718A7">
      <w:r>
        <w:t xml:space="preserve">Whenever a double click event occurs, it will update the </w:t>
      </w:r>
      <w:proofErr w:type="spellStart"/>
      <w:r>
        <w:t>color</w:t>
      </w:r>
      <w:proofErr w:type="spellEnd"/>
      <w:r>
        <w:t xml:space="preserve"> name and RGB values on the window.</w:t>
      </w:r>
    </w:p>
    <w:p w14:paraId="79F4E17D" w14:textId="0AAA3280" w:rsidR="00272512" w:rsidRDefault="00272512" w:rsidP="00272512">
      <w:r>
        <w:t>Using the </w:t>
      </w:r>
      <w:r w:rsidRPr="00B718A7">
        <w:rPr>
          <w:b/>
          <w:bCs/>
        </w:rPr>
        <w:t>cv2.imshow()</w:t>
      </w:r>
      <w:r>
        <w:t xml:space="preserve"> function, we draw the image on the window. When the user double clicks the window, we draw a rectangle and get the </w:t>
      </w:r>
      <w:proofErr w:type="spellStart"/>
      <w:r>
        <w:t>color</w:t>
      </w:r>
      <w:proofErr w:type="spellEnd"/>
      <w:r>
        <w:t xml:space="preserve"> name to draw text on the window using </w:t>
      </w:r>
      <w:r w:rsidRPr="00B718A7">
        <w:rPr>
          <w:b/>
          <w:bCs/>
        </w:rPr>
        <w:t>cv2.rectangle</w:t>
      </w:r>
      <w:r>
        <w:t> and </w:t>
      </w:r>
      <w:r w:rsidRPr="00B718A7">
        <w:rPr>
          <w:b/>
          <w:bCs/>
        </w:rPr>
        <w:t>cv2.putText()</w:t>
      </w:r>
      <w:r>
        <w:t> functions.</w:t>
      </w:r>
    </w:p>
    <w:p w14:paraId="3E6002E9" w14:textId="045C7725" w:rsidR="00F259A2" w:rsidRDefault="00F259A2" w:rsidP="00272512"/>
    <w:p w14:paraId="6A537964" w14:textId="456D7D98" w:rsidR="00F259A2" w:rsidRDefault="00F259A2" w:rsidP="00272512">
      <w:r>
        <w:rPr>
          <w:noProof/>
        </w:rPr>
        <w:drawing>
          <wp:inline distT="0" distB="0" distL="0" distR="0" wp14:anchorId="1102810C" wp14:editId="7ECFAE55">
            <wp:extent cx="5480050" cy="38100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81407" w14:textId="5DA501EB" w:rsidR="00121B9E" w:rsidRDefault="00121B9E" w:rsidP="00272512"/>
    <w:p w14:paraId="1E47891D" w14:textId="3963D0DD" w:rsidR="00121B9E" w:rsidRDefault="00121B9E" w:rsidP="00272512"/>
    <w:p w14:paraId="0E8022F9" w14:textId="64CA613B" w:rsidR="00121B9E" w:rsidRDefault="00121B9E" w:rsidP="00272512"/>
    <w:p w14:paraId="4300F14F" w14:textId="77777777" w:rsidR="00121B9E" w:rsidRDefault="00121B9E" w:rsidP="00272512"/>
    <w:p w14:paraId="3C5C75D7" w14:textId="77777777" w:rsidR="00272512" w:rsidRDefault="00272512" w:rsidP="00B718A7">
      <w:pPr>
        <w:pStyle w:val="Heading1"/>
      </w:pPr>
      <w:r>
        <w:lastRenderedPageBreak/>
        <w:t>Run Python File</w:t>
      </w:r>
    </w:p>
    <w:p w14:paraId="423A8809" w14:textId="7A315311" w:rsidR="00F259A2" w:rsidRDefault="00272512" w:rsidP="00F259A2">
      <w:r>
        <w:rPr>
          <w:shd w:val="clear" w:color="auto" w:fill="FFFFFF"/>
        </w:rPr>
        <w:t>The beginner Python project is now complete, you can run the Python file from the command prompt. Make sure to give an image path using ‘-</w:t>
      </w:r>
      <w:proofErr w:type="spellStart"/>
      <w:r>
        <w:rPr>
          <w:shd w:val="clear" w:color="auto" w:fill="FFFFFF"/>
        </w:rPr>
        <w:t>i</w:t>
      </w:r>
      <w:proofErr w:type="spellEnd"/>
      <w:r>
        <w:rPr>
          <w:shd w:val="clear" w:color="auto" w:fill="FFFFFF"/>
        </w:rPr>
        <w:t xml:space="preserve">’ argument. If the image is in another directory, then </w:t>
      </w:r>
      <w:r>
        <w:rPr>
          <w:shd w:val="clear" w:color="auto" w:fill="FFFFFF"/>
        </w:rPr>
        <w:t>we</w:t>
      </w:r>
      <w:r>
        <w:rPr>
          <w:shd w:val="clear" w:color="auto" w:fill="FFFFFF"/>
        </w:rPr>
        <w:t xml:space="preserve"> need to give full path of the image:</w:t>
      </w:r>
    </w:p>
    <w:p w14:paraId="59ED8A22" w14:textId="77777777" w:rsidR="00F259A2" w:rsidRDefault="00F259A2" w:rsidP="00DB1981"/>
    <w:p w14:paraId="718AE386" w14:textId="1714D342" w:rsidR="00B718A7" w:rsidRDefault="00F259A2" w:rsidP="00DB1981">
      <w:r>
        <w:rPr>
          <w:noProof/>
        </w:rPr>
        <w:drawing>
          <wp:inline distT="0" distB="0" distL="0" distR="0" wp14:anchorId="357FDCCC" wp14:editId="3319B9FB">
            <wp:extent cx="5486400" cy="533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9444D" w14:textId="39BDEFBA" w:rsidR="00121B9E" w:rsidRDefault="00121B9E" w:rsidP="00DB1981"/>
    <w:p w14:paraId="46A27D6C" w14:textId="0442C0AA" w:rsidR="00121B9E" w:rsidRDefault="00121B9E" w:rsidP="00DB1981"/>
    <w:p w14:paraId="0FE5DCAD" w14:textId="004FA50E" w:rsidR="00121B9E" w:rsidRDefault="00121B9E" w:rsidP="00DB1981"/>
    <w:p w14:paraId="0A7BB326" w14:textId="469480F6" w:rsidR="00121B9E" w:rsidRDefault="00121B9E" w:rsidP="00DB1981"/>
    <w:p w14:paraId="4A244283" w14:textId="6C186E62" w:rsidR="00121B9E" w:rsidRDefault="00121B9E" w:rsidP="00DB1981"/>
    <w:p w14:paraId="004F9ACB" w14:textId="08F21486" w:rsidR="00121B9E" w:rsidRDefault="00121B9E" w:rsidP="00DB1981"/>
    <w:p w14:paraId="4A0A03B1" w14:textId="7D3C6931" w:rsidR="00121B9E" w:rsidRDefault="00121B9E" w:rsidP="00DB1981"/>
    <w:p w14:paraId="119C6DCC" w14:textId="392CDB4A" w:rsidR="00121B9E" w:rsidRDefault="00121B9E" w:rsidP="00DB1981"/>
    <w:p w14:paraId="08E577DC" w14:textId="6633DB75" w:rsidR="00121B9E" w:rsidRDefault="00121B9E" w:rsidP="00DB1981"/>
    <w:p w14:paraId="6E76FB9B" w14:textId="659F5CEC" w:rsidR="00121B9E" w:rsidRDefault="00121B9E" w:rsidP="00DB1981"/>
    <w:p w14:paraId="2DBCAE11" w14:textId="3A6E7DF8" w:rsidR="00121B9E" w:rsidRDefault="00121B9E" w:rsidP="00DB1981"/>
    <w:p w14:paraId="3BE36AFC" w14:textId="1E8C21DC" w:rsidR="00121B9E" w:rsidRDefault="00121B9E" w:rsidP="00DB1981"/>
    <w:p w14:paraId="00FBC660" w14:textId="55F5EEFF" w:rsidR="00121B9E" w:rsidRDefault="00121B9E" w:rsidP="00DB1981"/>
    <w:p w14:paraId="56DE873A" w14:textId="31F6922A" w:rsidR="00121B9E" w:rsidRDefault="00121B9E" w:rsidP="00DB1981"/>
    <w:p w14:paraId="1E268822" w14:textId="4741480F" w:rsidR="00121B9E" w:rsidRDefault="00121B9E" w:rsidP="00DB1981"/>
    <w:p w14:paraId="2E763AC5" w14:textId="77777777" w:rsidR="00121B9E" w:rsidRPr="00121B9E" w:rsidRDefault="00121B9E" w:rsidP="00DB1981"/>
    <w:p w14:paraId="017221BE" w14:textId="77777777" w:rsidR="00121B9E" w:rsidRDefault="00121B9E" w:rsidP="00DB1981">
      <w:pPr>
        <w:rPr>
          <w:sz w:val="40"/>
          <w:szCs w:val="40"/>
        </w:rPr>
      </w:pPr>
    </w:p>
    <w:p w14:paraId="172EC0DA" w14:textId="77777777" w:rsidR="00121B9E" w:rsidRDefault="00121B9E" w:rsidP="00DB1981">
      <w:pPr>
        <w:rPr>
          <w:sz w:val="40"/>
          <w:szCs w:val="40"/>
        </w:rPr>
      </w:pPr>
    </w:p>
    <w:p w14:paraId="149C1B56" w14:textId="12851978" w:rsidR="00B718A7" w:rsidRDefault="00B718A7" w:rsidP="00DB1981">
      <w:pPr>
        <w:rPr>
          <w:sz w:val="40"/>
          <w:szCs w:val="40"/>
        </w:rPr>
      </w:pPr>
      <w:r w:rsidRPr="00B718A7">
        <w:rPr>
          <w:sz w:val="40"/>
          <w:szCs w:val="40"/>
        </w:rPr>
        <w:lastRenderedPageBreak/>
        <w:t>Screenshots:</w:t>
      </w:r>
    </w:p>
    <w:p w14:paraId="3BE8EFDB" w14:textId="21663F26" w:rsidR="00F259A2" w:rsidRDefault="00121B9E" w:rsidP="00DB198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0852283" wp14:editId="25B5588D">
            <wp:extent cx="5486400" cy="3086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1631A" w14:textId="6693D587" w:rsidR="00121B9E" w:rsidRDefault="00121B9E" w:rsidP="00DB1981">
      <w:pPr>
        <w:rPr>
          <w:sz w:val="40"/>
          <w:szCs w:val="40"/>
        </w:rPr>
      </w:pPr>
    </w:p>
    <w:p w14:paraId="50738A43" w14:textId="74D0E932" w:rsidR="00121B9E" w:rsidRDefault="00121B9E" w:rsidP="00DB198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6D0C349" wp14:editId="547CC8C5">
            <wp:extent cx="5480050" cy="2184400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F18A8" w14:textId="0052B2AE" w:rsidR="00121B9E" w:rsidRDefault="00121B9E" w:rsidP="00DB1981">
      <w:pPr>
        <w:rPr>
          <w:sz w:val="40"/>
          <w:szCs w:val="40"/>
        </w:rPr>
      </w:pPr>
    </w:p>
    <w:p w14:paraId="3016E91B" w14:textId="77777777" w:rsidR="00121B9E" w:rsidRDefault="00121B9E" w:rsidP="00DB1981">
      <w:pPr>
        <w:rPr>
          <w:sz w:val="40"/>
          <w:szCs w:val="40"/>
        </w:rPr>
      </w:pPr>
    </w:p>
    <w:p w14:paraId="7143C246" w14:textId="77777777" w:rsidR="00121B9E" w:rsidRDefault="00121B9E" w:rsidP="00DB1981">
      <w:pPr>
        <w:rPr>
          <w:sz w:val="40"/>
          <w:szCs w:val="40"/>
        </w:rPr>
      </w:pPr>
    </w:p>
    <w:p w14:paraId="7F9D5B67" w14:textId="4F80E25A" w:rsidR="00121B9E" w:rsidRDefault="00121B9E" w:rsidP="00DB1981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0949C98" wp14:editId="34A7BD13">
            <wp:extent cx="5480050" cy="249555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87854" w14:textId="54E6CBEC" w:rsidR="00121B9E" w:rsidRDefault="00121B9E" w:rsidP="00DB1981">
      <w:pPr>
        <w:rPr>
          <w:sz w:val="40"/>
          <w:szCs w:val="40"/>
        </w:rPr>
      </w:pPr>
    </w:p>
    <w:p w14:paraId="3529EE1C" w14:textId="252114DC" w:rsidR="00121B9E" w:rsidRDefault="00121B9E" w:rsidP="00DB198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0ACB103" wp14:editId="2E84AC70">
            <wp:extent cx="5480050" cy="253365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9FCBD" w14:textId="403056F1" w:rsidR="00121B9E" w:rsidRDefault="00121B9E" w:rsidP="00DB1981">
      <w:pPr>
        <w:rPr>
          <w:sz w:val="40"/>
          <w:szCs w:val="40"/>
        </w:rPr>
      </w:pPr>
    </w:p>
    <w:p w14:paraId="1E773DB3" w14:textId="08B970CF" w:rsidR="00121B9E" w:rsidRDefault="00121B9E" w:rsidP="00DB1981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CC71EC2" wp14:editId="068A6D47">
            <wp:extent cx="5486400" cy="3797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F6F4B" w14:textId="7607DD25" w:rsidR="00121B9E" w:rsidRDefault="00121B9E" w:rsidP="00DB198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E8FF780" wp14:editId="7FA596BC">
            <wp:extent cx="5486400" cy="3790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BC1FD" w14:textId="458271EE" w:rsidR="00121B9E" w:rsidRDefault="00121B9E" w:rsidP="00DB1981">
      <w:pPr>
        <w:rPr>
          <w:sz w:val="40"/>
          <w:szCs w:val="40"/>
        </w:rPr>
      </w:pPr>
    </w:p>
    <w:p w14:paraId="385998CB" w14:textId="4D29757D" w:rsidR="00121B9E" w:rsidRDefault="00121B9E" w:rsidP="00DB198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9DE0A76" wp14:editId="1F12BF09">
            <wp:extent cx="5486400" cy="3797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D1068" w14:textId="24759A2B" w:rsidR="00121B9E" w:rsidRDefault="00121B9E" w:rsidP="00DB1981">
      <w:pPr>
        <w:rPr>
          <w:sz w:val="40"/>
          <w:szCs w:val="40"/>
        </w:rPr>
      </w:pPr>
    </w:p>
    <w:p w14:paraId="4EA82B8D" w14:textId="249BA873" w:rsidR="00121B9E" w:rsidRDefault="00121B9E" w:rsidP="00DB1981">
      <w:pPr>
        <w:rPr>
          <w:sz w:val="40"/>
          <w:szCs w:val="40"/>
        </w:rPr>
      </w:pPr>
    </w:p>
    <w:p w14:paraId="029A10A8" w14:textId="6B7DBE71" w:rsidR="00121B9E" w:rsidRDefault="00121B9E" w:rsidP="00DB1981">
      <w:pPr>
        <w:rPr>
          <w:sz w:val="40"/>
          <w:szCs w:val="40"/>
        </w:rPr>
      </w:pPr>
    </w:p>
    <w:p w14:paraId="51FFE4D8" w14:textId="77777777" w:rsidR="00121B9E" w:rsidRDefault="00121B9E" w:rsidP="00DB1981">
      <w:pPr>
        <w:rPr>
          <w:sz w:val="40"/>
          <w:szCs w:val="40"/>
        </w:rPr>
      </w:pPr>
    </w:p>
    <w:p w14:paraId="46F27794" w14:textId="5EE2503D" w:rsidR="00121B9E" w:rsidRDefault="00121B9E" w:rsidP="00DB1981">
      <w:pPr>
        <w:rPr>
          <w:sz w:val="40"/>
          <w:szCs w:val="40"/>
        </w:rPr>
      </w:pPr>
    </w:p>
    <w:p w14:paraId="2B2D2E72" w14:textId="77777777" w:rsidR="00121B9E" w:rsidRDefault="00121B9E" w:rsidP="00DB1981">
      <w:pPr>
        <w:rPr>
          <w:sz w:val="40"/>
          <w:szCs w:val="40"/>
        </w:rPr>
      </w:pPr>
    </w:p>
    <w:p w14:paraId="13639823" w14:textId="0FC4E393" w:rsidR="00F259A2" w:rsidRDefault="00F259A2" w:rsidP="00F259A2">
      <w:pPr>
        <w:pStyle w:val="Heading1"/>
      </w:pPr>
      <w:r>
        <w:lastRenderedPageBreak/>
        <w:t>Summary</w:t>
      </w:r>
    </w:p>
    <w:p w14:paraId="0F5B3B9F" w14:textId="584583DD" w:rsidR="00F259A2" w:rsidRPr="00F259A2" w:rsidRDefault="00F259A2" w:rsidP="00F259A2">
      <w:r>
        <w:rPr>
          <w:shd w:val="clear" w:color="auto" w:fill="FFFFFF"/>
        </w:rPr>
        <w:t xml:space="preserve">In this Python project with source code, we learned about colors and how we can extract color RGB values and the color name of a pixel. We learned how to handle events like double-clicking on the window and saw how to read CSV files with pandas and perform operations on data. This is used in numerous </w:t>
      </w:r>
      <w:proofErr w:type="gramStart"/>
      <w:r>
        <w:rPr>
          <w:shd w:val="clear" w:color="auto" w:fill="FFFFFF"/>
        </w:rPr>
        <w:t>image</w:t>
      </w:r>
      <w:proofErr w:type="gramEnd"/>
      <w:r>
        <w:rPr>
          <w:shd w:val="clear" w:color="auto" w:fill="FFFFFF"/>
        </w:rPr>
        <w:t xml:space="preserve"> editing and drawing apps.</w:t>
      </w:r>
    </w:p>
    <w:sectPr w:rsidR="00F259A2" w:rsidRPr="00F259A2">
      <w:footerReference w:type="default" r:id="rId25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9550AC" w14:textId="77777777" w:rsidR="00A22C23" w:rsidRDefault="00A22C23" w:rsidP="00C6554A">
      <w:pPr>
        <w:spacing w:before="0" w:after="0" w:line="240" w:lineRule="auto"/>
      </w:pPr>
      <w:r>
        <w:separator/>
      </w:r>
    </w:p>
  </w:endnote>
  <w:endnote w:type="continuationSeparator" w:id="0">
    <w:p w14:paraId="40DEE747" w14:textId="77777777" w:rsidR="00A22C23" w:rsidRDefault="00A22C23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89F983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AC9C4C" w14:textId="77777777" w:rsidR="00A22C23" w:rsidRDefault="00A22C23" w:rsidP="00C6554A">
      <w:pPr>
        <w:spacing w:before="0" w:after="0" w:line="240" w:lineRule="auto"/>
      </w:pPr>
      <w:r>
        <w:separator/>
      </w:r>
    </w:p>
  </w:footnote>
  <w:footnote w:type="continuationSeparator" w:id="0">
    <w:p w14:paraId="248C0EF7" w14:textId="77777777" w:rsidR="00A22C23" w:rsidRDefault="00A22C23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34868E2"/>
    <w:multiLevelType w:val="multilevel"/>
    <w:tmpl w:val="FF922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3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981"/>
    <w:rsid w:val="00121B9E"/>
    <w:rsid w:val="002554CD"/>
    <w:rsid w:val="00272512"/>
    <w:rsid w:val="00293B83"/>
    <w:rsid w:val="002B4294"/>
    <w:rsid w:val="00333D0D"/>
    <w:rsid w:val="004C049F"/>
    <w:rsid w:val="005000E2"/>
    <w:rsid w:val="006A3CE7"/>
    <w:rsid w:val="00A22C23"/>
    <w:rsid w:val="00B718A7"/>
    <w:rsid w:val="00C6554A"/>
    <w:rsid w:val="00DB1981"/>
    <w:rsid w:val="00ED7C44"/>
    <w:rsid w:val="00F25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922EB5"/>
  <w15:chartTrackingRefBased/>
  <w15:docId w15:val="{C6AC0A60-CC97-47B3-A74F-7C23BBDC2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2725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MS" w:eastAsia="en-MS"/>
    </w:rPr>
  </w:style>
  <w:style w:type="character" w:styleId="Strong">
    <w:name w:val="Strong"/>
    <w:basedOn w:val="DefaultParagraphFont"/>
    <w:uiPriority w:val="22"/>
    <w:qFormat/>
    <w:rsid w:val="00272512"/>
    <w:rPr>
      <w:b/>
      <w:bCs/>
    </w:rPr>
  </w:style>
  <w:style w:type="character" w:styleId="Emphasis">
    <w:name w:val="Emphasis"/>
    <w:basedOn w:val="DefaultParagraphFont"/>
    <w:uiPriority w:val="20"/>
    <w:qFormat/>
    <w:rsid w:val="0027251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19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0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9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3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2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6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2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-flair.training/blogs/opencv-python-tutorial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data-flair.training/blogs/pandas-tutorials-home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ashutosh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57</TotalTime>
  <Pages>12</Pages>
  <Words>720</Words>
  <Characters>4107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Aashutosh</dc:creator>
  <cp:keywords/>
  <dc:description/>
  <cp:lastModifiedBy>Ashutosh Kumar</cp:lastModifiedBy>
  <cp:revision>2</cp:revision>
  <dcterms:created xsi:type="dcterms:W3CDTF">2020-06-02T10:17:00Z</dcterms:created>
  <dcterms:modified xsi:type="dcterms:W3CDTF">2020-06-02T11:14:00Z</dcterms:modified>
</cp:coreProperties>
</file>